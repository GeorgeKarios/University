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C4010B" w14:textId="77777777" w:rsidR="007A66A6" w:rsidRPr="007702D1" w:rsidRDefault="000C6C74" w:rsidP="007702D1">
      <w:pPr>
        <w:rPr>
          <w:rFonts w:ascii="Arial" w:hAnsi="Arial" w:cs="Arial"/>
          <w:b/>
          <w:sz w:val="44"/>
          <w:lang w:val="en-GB"/>
        </w:rPr>
      </w:pPr>
      <w:r>
        <w:rPr>
          <w:rFonts w:ascii="Arial" w:hAnsi="Arial" w:cs="Arial"/>
          <w:b/>
          <w:sz w:val="44"/>
          <w:lang w:val="en-GB"/>
        </w:rPr>
        <w:t>Cross-review</w:t>
      </w:r>
      <w:r w:rsidR="00B85665">
        <w:rPr>
          <w:rFonts w:ascii="Arial" w:hAnsi="Arial" w:cs="Arial"/>
          <w:b/>
          <w:sz w:val="44"/>
          <w:lang w:val="en-GB"/>
        </w:rPr>
        <w:t xml:space="preserve"> protocol</w:t>
      </w:r>
      <w:r>
        <w:rPr>
          <w:rFonts w:ascii="Arial" w:hAnsi="Arial" w:cs="Arial"/>
          <w:b/>
          <w:sz w:val="44"/>
          <w:lang w:val="en-GB"/>
        </w:rPr>
        <w:t xml:space="preserve"> </w:t>
      </w:r>
    </w:p>
    <w:p w14:paraId="0768F09F" w14:textId="77777777" w:rsidR="00B85665" w:rsidRDefault="00B85665" w:rsidP="00737938">
      <w:pPr>
        <w:rPr>
          <w:lang w:val="en-GB"/>
        </w:rPr>
      </w:pPr>
      <w:r>
        <w:rPr>
          <w:lang w:val="en-GB"/>
        </w:rPr>
        <w:tab/>
      </w:r>
    </w:p>
    <w:p w14:paraId="5FE3AD58" w14:textId="77777777" w:rsidR="00B85665" w:rsidRDefault="00B85665" w:rsidP="00737938">
      <w:pPr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883"/>
      </w:tblGrid>
      <w:tr w:rsidR="00B85665" w14:paraId="4CB51D07" w14:textId="77777777" w:rsidTr="00B85665">
        <w:tc>
          <w:tcPr>
            <w:tcW w:w="2122" w:type="dxa"/>
          </w:tcPr>
          <w:p w14:paraId="3C7E01E7" w14:textId="77777777" w:rsidR="00B85665" w:rsidRDefault="00B85665" w:rsidP="00737938">
            <w:pPr>
              <w:rPr>
                <w:lang w:val="en-GB"/>
              </w:rPr>
            </w:pPr>
            <w:r>
              <w:rPr>
                <w:lang w:val="en-GB"/>
              </w:rPr>
              <w:t>Assignment:</w:t>
            </w:r>
          </w:p>
        </w:tc>
        <w:tc>
          <w:tcPr>
            <w:tcW w:w="6883" w:type="dxa"/>
          </w:tcPr>
          <w:p w14:paraId="491BDB33" w14:textId="77777777" w:rsidR="00B85665" w:rsidRDefault="00B85665" w:rsidP="00737938">
            <w:pPr>
              <w:rPr>
                <w:lang w:val="en-GB"/>
              </w:rPr>
            </w:pPr>
          </w:p>
        </w:tc>
      </w:tr>
      <w:tr w:rsidR="00B85665" w14:paraId="65EF68D0" w14:textId="77777777" w:rsidTr="00B85665">
        <w:tc>
          <w:tcPr>
            <w:tcW w:w="2122" w:type="dxa"/>
          </w:tcPr>
          <w:p w14:paraId="5B2765CA" w14:textId="77777777" w:rsidR="00B85665" w:rsidRDefault="00B85665" w:rsidP="00737938">
            <w:pPr>
              <w:rPr>
                <w:lang w:val="en-GB"/>
              </w:rPr>
            </w:pPr>
            <w:r>
              <w:rPr>
                <w:lang w:val="en-GB"/>
              </w:rPr>
              <w:t>Reviewed team:</w:t>
            </w:r>
          </w:p>
        </w:tc>
        <w:tc>
          <w:tcPr>
            <w:tcW w:w="6883" w:type="dxa"/>
          </w:tcPr>
          <w:p w14:paraId="1178E4D5" w14:textId="77777777" w:rsidR="00B85665" w:rsidRDefault="00B85665" w:rsidP="00737938">
            <w:pPr>
              <w:rPr>
                <w:lang w:val="en-GB"/>
              </w:rPr>
            </w:pPr>
          </w:p>
        </w:tc>
      </w:tr>
      <w:tr w:rsidR="00B85665" w14:paraId="1A2496B6" w14:textId="77777777" w:rsidTr="00B85665">
        <w:tc>
          <w:tcPr>
            <w:tcW w:w="2122" w:type="dxa"/>
          </w:tcPr>
          <w:p w14:paraId="2C94DE90" w14:textId="77777777" w:rsidR="00B85665" w:rsidRDefault="00B85665" w:rsidP="00737938">
            <w:pPr>
              <w:rPr>
                <w:lang w:val="en-GB"/>
              </w:rPr>
            </w:pPr>
            <w:r>
              <w:rPr>
                <w:lang w:val="en-GB"/>
              </w:rPr>
              <w:t>Reviewing team:</w:t>
            </w:r>
          </w:p>
        </w:tc>
        <w:tc>
          <w:tcPr>
            <w:tcW w:w="6883" w:type="dxa"/>
          </w:tcPr>
          <w:p w14:paraId="662AFC79" w14:textId="77777777" w:rsidR="00B85665" w:rsidRDefault="00B85665" w:rsidP="00737938">
            <w:pPr>
              <w:rPr>
                <w:lang w:val="en-GB"/>
              </w:rPr>
            </w:pPr>
          </w:p>
        </w:tc>
      </w:tr>
      <w:tr w:rsidR="00B85665" w14:paraId="70719AEF" w14:textId="77777777" w:rsidTr="00B85665">
        <w:tc>
          <w:tcPr>
            <w:tcW w:w="2122" w:type="dxa"/>
          </w:tcPr>
          <w:p w14:paraId="08B6750D" w14:textId="77777777" w:rsidR="00B85665" w:rsidRDefault="00B85665" w:rsidP="00737938">
            <w:pPr>
              <w:rPr>
                <w:lang w:val="en-GB"/>
              </w:rPr>
            </w:pPr>
            <w:r>
              <w:rPr>
                <w:lang w:val="en-GB"/>
              </w:rPr>
              <w:t>Date:</w:t>
            </w:r>
          </w:p>
        </w:tc>
        <w:tc>
          <w:tcPr>
            <w:tcW w:w="6883" w:type="dxa"/>
          </w:tcPr>
          <w:p w14:paraId="5AB51849" w14:textId="77777777" w:rsidR="00B85665" w:rsidRDefault="00B85665" w:rsidP="00737938">
            <w:pPr>
              <w:rPr>
                <w:lang w:val="en-GB"/>
              </w:rPr>
            </w:pPr>
          </w:p>
        </w:tc>
      </w:tr>
    </w:tbl>
    <w:p w14:paraId="5151AAAD" w14:textId="77777777" w:rsidR="00B85665" w:rsidRDefault="00B85665" w:rsidP="00737938">
      <w:pPr>
        <w:rPr>
          <w:lang w:val="en-GB"/>
        </w:rPr>
      </w:pPr>
    </w:p>
    <w:p w14:paraId="450D7F65" w14:textId="77777777" w:rsidR="00B85665" w:rsidRDefault="00B85665" w:rsidP="00737938">
      <w:pPr>
        <w:rPr>
          <w:lang w:val="en-GB"/>
        </w:rPr>
      </w:pPr>
    </w:p>
    <w:p w14:paraId="31DD29A6" w14:textId="77777777" w:rsidR="004051DC" w:rsidRDefault="00B85665" w:rsidP="00B85665">
      <w:pPr>
        <w:rPr>
          <w:lang w:val="en-GB"/>
        </w:rPr>
      </w:pPr>
      <w:r>
        <w:rPr>
          <w:lang w:val="en-GB"/>
        </w:rPr>
        <w:t>Example:</w:t>
      </w:r>
    </w:p>
    <w:p w14:paraId="0C93849F" w14:textId="77777777" w:rsidR="00B85665" w:rsidRDefault="00B85665" w:rsidP="00B85665">
      <w:pPr>
        <w:pBdr>
          <w:bottom w:val="single" w:sz="6" w:space="1" w:color="auto"/>
        </w:pBdr>
        <w:rPr>
          <w:lang w:val="en-GB"/>
        </w:rPr>
      </w:pPr>
    </w:p>
    <w:p w14:paraId="12538DE6" w14:textId="77777777" w:rsidR="00B85665" w:rsidRDefault="00B85665" w:rsidP="00B85665">
      <w:pPr>
        <w:rPr>
          <w:lang w:val="en-GB"/>
        </w:rPr>
      </w:pPr>
      <w:r>
        <w:rPr>
          <w:lang w:val="en-GB"/>
        </w:rPr>
        <w:t>Docstring missing:</w:t>
      </w:r>
    </w:p>
    <w:p w14:paraId="2A7764A2" w14:textId="77777777" w:rsidR="00B85665" w:rsidRDefault="00B85665" w:rsidP="00B85665">
      <w:pPr>
        <w:rPr>
          <w:lang w:val="en-GB"/>
        </w:rPr>
      </w:pPr>
    </w:p>
    <w:p w14:paraId="415C578B" w14:textId="77777777" w:rsidR="00B85665" w:rsidRPr="00B85665" w:rsidRDefault="00B85665" w:rsidP="00B856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ourier New" w:hAnsi="Courier New" w:cs="Courier New"/>
          <w:color w:val="080808"/>
          <w:sz w:val="20"/>
        </w:rPr>
      </w:pPr>
      <w:r w:rsidRPr="00B85665">
        <w:rPr>
          <w:rFonts w:ascii="Courier New" w:hAnsi="Courier New" w:cs="Courier New"/>
          <w:color w:val="0033B3"/>
          <w:sz w:val="20"/>
        </w:rPr>
        <w:t xml:space="preserve">def </w:t>
      </w:r>
      <w:r>
        <w:rPr>
          <w:rFonts w:ascii="Courier New" w:hAnsi="Courier New" w:cs="Courier New"/>
          <w:color w:val="000000"/>
          <w:sz w:val="20"/>
        </w:rPr>
        <w:t>do_something</w:t>
      </w:r>
      <w:r w:rsidRPr="00B85665">
        <w:rPr>
          <w:rFonts w:ascii="Courier New" w:hAnsi="Courier New" w:cs="Courier New"/>
          <w:color w:val="080808"/>
          <w:sz w:val="20"/>
        </w:rPr>
        <w:t>():</w:t>
      </w:r>
    </w:p>
    <w:p w14:paraId="0E974E49" w14:textId="77777777" w:rsidR="00B85665" w:rsidRDefault="00B85665" w:rsidP="00B85665">
      <w:pPr>
        <w:rPr>
          <w:lang w:val="en-GB"/>
        </w:rPr>
      </w:pPr>
    </w:p>
    <w:p w14:paraId="5DA2F161" w14:textId="77777777" w:rsidR="00B85665" w:rsidRDefault="00B85665" w:rsidP="00B85665">
      <w:pPr>
        <w:rPr>
          <w:highlight w:val="yellow"/>
          <w:lang w:val="en-GB"/>
        </w:rPr>
      </w:pPr>
      <w:r w:rsidRPr="00B85665">
        <w:rPr>
          <w:highlight w:val="yellow"/>
          <w:lang w:val="en-GB"/>
        </w:rPr>
        <w:t>Reply: done</w:t>
      </w:r>
    </w:p>
    <w:p w14:paraId="4F12EC2E" w14:textId="77777777" w:rsidR="00B85665" w:rsidRDefault="00B85665" w:rsidP="00B85665">
      <w:pPr>
        <w:rPr>
          <w:lang w:val="en-GB"/>
        </w:rPr>
      </w:pPr>
    </w:p>
    <w:p w14:paraId="23FB87AA" w14:textId="77777777" w:rsidR="00B85665" w:rsidRDefault="00B85665" w:rsidP="00B85665">
      <w:pPr>
        <w:pBdr>
          <w:bottom w:val="single" w:sz="6" w:space="1" w:color="auto"/>
        </w:pBdr>
        <w:rPr>
          <w:lang w:val="en-GB"/>
        </w:rPr>
      </w:pPr>
    </w:p>
    <w:p w14:paraId="03904E44" w14:textId="77777777" w:rsidR="00B85665" w:rsidRDefault="00B85665" w:rsidP="00B85665">
      <w:pPr>
        <w:rPr>
          <w:lang w:val="en-GB"/>
        </w:rPr>
      </w:pPr>
    </w:p>
    <w:sectPr w:rsidR="00B85665" w:rsidSect="007827D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2778" w:right="1701" w:bottom="907" w:left="1191" w:header="1446" w:footer="454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99F385" w14:textId="77777777" w:rsidR="00020CC0" w:rsidRDefault="00020CC0">
      <w:r>
        <w:separator/>
      </w:r>
    </w:p>
  </w:endnote>
  <w:endnote w:type="continuationSeparator" w:id="0">
    <w:p w14:paraId="26BCAAB9" w14:textId="77777777" w:rsidR="00020CC0" w:rsidRDefault="00020C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B0C84F" w14:textId="77777777" w:rsidR="00F225CC" w:rsidRDefault="00F225C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7B93B0" w14:textId="77777777" w:rsidR="009236E8" w:rsidRDefault="009236E8" w:rsidP="004E789A">
    <w:pPr>
      <w:pStyle w:val="NotizFuzeile"/>
    </w:pPr>
    <w:r>
      <w:tab/>
      <w:t xml:space="preserve">Page </w:t>
    </w:r>
    <w:r w:rsidR="00610DD7">
      <w:fldChar w:fldCharType="begin"/>
    </w:r>
    <w:r w:rsidR="00610DD7">
      <w:instrText xml:space="preserve"> PAGE  \* MERGEFORMAT </w:instrText>
    </w:r>
    <w:r w:rsidR="00610DD7">
      <w:fldChar w:fldCharType="separate"/>
    </w:r>
    <w:r w:rsidR="00737938">
      <w:t>2</w:t>
    </w:r>
    <w:r w:rsidR="00610DD7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A7839B" w14:textId="77777777" w:rsidR="009236E8" w:rsidRDefault="009236E8" w:rsidP="004E789A">
    <w:pPr>
      <w:pStyle w:val="NotizFuzeile"/>
    </w:pPr>
    <w:r>
      <w:tab/>
      <w:t xml:space="preserve">Page </w:t>
    </w:r>
    <w:r w:rsidR="00610DD7">
      <w:fldChar w:fldCharType="begin"/>
    </w:r>
    <w:r w:rsidR="00610DD7">
      <w:instrText xml:space="preserve"> PAGE  \* MERGEFORMAT </w:instrText>
    </w:r>
    <w:r w:rsidR="00610DD7">
      <w:fldChar w:fldCharType="separate"/>
    </w:r>
    <w:r w:rsidR="003E6725">
      <w:t>1</w:t>
    </w:r>
    <w:r w:rsidR="00610DD7">
      <w:fldChar w:fldCharType="end"/>
    </w:r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369BD6" w14:textId="77777777" w:rsidR="00020CC0" w:rsidRDefault="00020CC0">
      <w:r>
        <w:separator/>
      </w:r>
    </w:p>
  </w:footnote>
  <w:footnote w:type="continuationSeparator" w:id="0">
    <w:p w14:paraId="71E9B22A" w14:textId="77777777" w:rsidR="00020CC0" w:rsidRDefault="00020C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C38741" w14:textId="77777777" w:rsidR="00F225CC" w:rsidRDefault="00F225C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7988"/>
    </w:tblGrid>
    <w:tr w:rsidR="009236E8" w:rsidRPr="00022AB8" w14:paraId="0F39EDBE" w14:textId="77777777">
      <w:trPr>
        <w:trHeight w:hRule="exact" w:val="510"/>
      </w:trPr>
      <w:tc>
        <w:tcPr>
          <w:tcW w:w="7988" w:type="dxa"/>
          <w:vAlign w:val="bottom"/>
        </w:tcPr>
        <w:p w14:paraId="1A74D5C7" w14:textId="77777777" w:rsidR="009236E8" w:rsidRPr="00022AB8" w:rsidRDefault="007702D1" w:rsidP="00416139">
          <w:pPr>
            <w:pStyle w:val="NotizKopfzeileZweite"/>
          </w:pPr>
          <w:r>
            <w:t>Applied Artificial Intelligence</w:t>
          </w:r>
        </w:p>
      </w:tc>
    </w:tr>
  </w:tbl>
  <w:p w14:paraId="3C623936" w14:textId="77777777" w:rsidR="009236E8" w:rsidRPr="00022AB8" w:rsidRDefault="009236E8">
    <w:pPr>
      <w:pStyle w:val="NotizKopfzeileZwei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Ind w:w="-38" w:type="dxa"/>
      <w:tblLayout w:type="fixed"/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7655"/>
    </w:tblGrid>
    <w:tr w:rsidR="009236E8" w:rsidRPr="00C869C4" w14:paraId="09D895F4" w14:textId="77777777">
      <w:trPr>
        <w:trHeight w:val="510"/>
      </w:trPr>
      <w:tc>
        <w:tcPr>
          <w:tcW w:w="7655" w:type="dxa"/>
          <w:vAlign w:val="bottom"/>
        </w:tcPr>
        <w:p w14:paraId="2F8B30B6" w14:textId="71870994" w:rsidR="009236E8" w:rsidRPr="007702D1" w:rsidRDefault="001D5FE7" w:rsidP="007702D1">
          <w:pPr>
            <w:pStyle w:val="NotizKopfzeileErste"/>
            <w:rPr>
              <w:lang w:val="en-US"/>
            </w:rPr>
          </w:pPr>
          <w:r w:rsidRPr="00F225CC">
            <w:rPr>
              <w:noProof/>
              <w:lang w:val="en-GB"/>
            </w:rPr>
            <w:t>Introduction to</w:t>
          </w:r>
          <w:r w:rsidR="007702D1" w:rsidRPr="007702D1">
            <w:rPr>
              <w:lang w:val="en-US"/>
            </w:rPr>
            <w:t xml:space="preserve"> Artificial Intelligence</w:t>
          </w:r>
          <w:r w:rsidR="009236E8" w:rsidRPr="007702D1">
            <w:rPr>
              <w:lang w:val="en-US"/>
            </w:rPr>
            <w:t xml:space="preserve"> </w:t>
          </w:r>
          <w:r w:rsidR="007702D1">
            <w:rPr>
              <w:lang w:val="en-US"/>
            </w:rPr>
            <w:br/>
          </w:r>
          <w:r w:rsidR="007702D1" w:rsidRPr="007702D1">
            <w:rPr>
              <w:sz w:val="20"/>
              <w:lang w:val="en-GB"/>
            </w:rPr>
            <w:t xml:space="preserve">Prof. Dr. </w:t>
          </w:r>
          <w:r w:rsidR="00C869C4">
            <w:rPr>
              <w:sz w:val="20"/>
              <w:lang w:val="en-GB"/>
            </w:rPr>
            <w:t>Hamed Shariat Yazdi,</w:t>
          </w:r>
          <w:r w:rsidR="007702D1" w:rsidRPr="007702D1">
            <w:rPr>
              <w:sz w:val="20"/>
              <w:lang w:val="en-GB"/>
            </w:rPr>
            <w:t xml:space="preserve"> Darmstadt University of Applied Sciences</w:t>
          </w:r>
          <w:r w:rsidR="007702D1" w:rsidRPr="007702D1">
            <w:rPr>
              <w:lang w:val="en-US"/>
            </w:rPr>
            <w:br/>
          </w:r>
        </w:p>
      </w:tc>
    </w:tr>
  </w:tbl>
  <w:p w14:paraId="54FD7154" w14:textId="77777777" w:rsidR="009236E8" w:rsidRPr="007702D1" w:rsidRDefault="00F225CC" w:rsidP="004E789A">
    <w:pPr>
      <w:pStyle w:val="NotizAbstand"/>
      <w:rPr>
        <w:lang w:val="en-US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13B53388" wp14:editId="2986A15A">
          <wp:simplePos x="0" y="0"/>
          <wp:positionH relativeFrom="column">
            <wp:posOffset>4940788</wp:posOffset>
          </wp:positionH>
          <wp:positionV relativeFrom="paragraph">
            <wp:posOffset>-1373749</wp:posOffset>
          </wp:positionV>
          <wp:extent cx="1651082" cy="781050"/>
          <wp:effectExtent l="0" t="0" r="6350" b="0"/>
          <wp:wrapNone/>
          <wp:docPr id="5" name="Grafik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Grafik 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51082" cy="7810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"/>
      <w:legacy w:legacy="1" w:legacySpace="454" w:legacyIndent="0"/>
      <w:lvlJc w:val="left"/>
      <w:pPr>
        <w:ind w:left="851" w:firstLine="0"/>
      </w:pPr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3A33BE9"/>
    <w:multiLevelType w:val="hybridMultilevel"/>
    <w:tmpl w:val="53184CFE"/>
    <w:lvl w:ilvl="0" w:tplc="0E2E39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3DB7736"/>
    <w:multiLevelType w:val="hybridMultilevel"/>
    <w:tmpl w:val="56F09092"/>
    <w:lvl w:ilvl="0" w:tplc="D26C30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CD613B"/>
    <w:multiLevelType w:val="hybridMultilevel"/>
    <w:tmpl w:val="AB50AD54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73658BD"/>
    <w:multiLevelType w:val="hybridMultilevel"/>
    <w:tmpl w:val="2B166EB0"/>
    <w:lvl w:ilvl="0" w:tplc="0E2E39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0EF621B"/>
    <w:multiLevelType w:val="hybridMultilevel"/>
    <w:tmpl w:val="D7BE2E98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11736A"/>
    <w:multiLevelType w:val="hybridMultilevel"/>
    <w:tmpl w:val="0ABABB6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697A8A"/>
    <w:multiLevelType w:val="hybridMultilevel"/>
    <w:tmpl w:val="C5722FBC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A381938"/>
    <w:multiLevelType w:val="multilevel"/>
    <w:tmpl w:val="0ABAB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752200"/>
    <w:multiLevelType w:val="hybridMultilevel"/>
    <w:tmpl w:val="4224F46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172CA2"/>
    <w:multiLevelType w:val="hybridMultilevel"/>
    <w:tmpl w:val="18D2814E"/>
    <w:lvl w:ilvl="0" w:tplc="62C0DD9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45640F"/>
    <w:multiLevelType w:val="hybridMultilevel"/>
    <w:tmpl w:val="BC941600"/>
    <w:lvl w:ilvl="0" w:tplc="D26C306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9487544">
    <w:abstractNumId w:val="0"/>
  </w:num>
  <w:num w:numId="2" w16cid:durableId="932784203">
    <w:abstractNumId w:val="4"/>
  </w:num>
  <w:num w:numId="3" w16cid:durableId="536547162">
    <w:abstractNumId w:val="1"/>
  </w:num>
  <w:num w:numId="4" w16cid:durableId="266697835">
    <w:abstractNumId w:val="5"/>
  </w:num>
  <w:num w:numId="5" w16cid:durableId="1152066897">
    <w:abstractNumId w:val="6"/>
  </w:num>
  <w:num w:numId="6" w16cid:durableId="514610132">
    <w:abstractNumId w:val="8"/>
  </w:num>
  <w:num w:numId="7" w16cid:durableId="1931741402">
    <w:abstractNumId w:val="3"/>
  </w:num>
  <w:num w:numId="8" w16cid:durableId="438719123">
    <w:abstractNumId w:val="7"/>
  </w:num>
  <w:num w:numId="9" w16cid:durableId="1488134318">
    <w:abstractNumId w:val="11"/>
  </w:num>
  <w:num w:numId="10" w16cid:durableId="1970475874">
    <w:abstractNumId w:val="10"/>
  </w:num>
  <w:num w:numId="11" w16cid:durableId="1208108287">
    <w:abstractNumId w:val="2"/>
  </w:num>
  <w:num w:numId="12" w16cid:durableId="1534659802">
    <w:abstractNumId w:val="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10"/>
  <w:displayHorizontalDrawingGridEvery w:val="0"/>
  <w:displayVerticalDrawingGridEvery w:val="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E20"/>
    <w:rsid w:val="000012E2"/>
    <w:rsid w:val="00010470"/>
    <w:rsid w:val="00011EA5"/>
    <w:rsid w:val="000121DA"/>
    <w:rsid w:val="00012D53"/>
    <w:rsid w:val="00020CC0"/>
    <w:rsid w:val="00022AB8"/>
    <w:rsid w:val="00033211"/>
    <w:rsid w:val="00037B7C"/>
    <w:rsid w:val="0004207C"/>
    <w:rsid w:val="00043059"/>
    <w:rsid w:val="00043C0E"/>
    <w:rsid w:val="0004432F"/>
    <w:rsid w:val="000502F2"/>
    <w:rsid w:val="00063A2B"/>
    <w:rsid w:val="00067D27"/>
    <w:rsid w:val="000701E2"/>
    <w:rsid w:val="000742B5"/>
    <w:rsid w:val="00086E43"/>
    <w:rsid w:val="000B156E"/>
    <w:rsid w:val="000B3B72"/>
    <w:rsid w:val="000B6B96"/>
    <w:rsid w:val="000B77EE"/>
    <w:rsid w:val="000C15D7"/>
    <w:rsid w:val="000C6C74"/>
    <w:rsid w:val="000D435B"/>
    <w:rsid w:val="000E493E"/>
    <w:rsid w:val="000E63B9"/>
    <w:rsid w:val="000E7762"/>
    <w:rsid w:val="00106164"/>
    <w:rsid w:val="001174C6"/>
    <w:rsid w:val="001219FF"/>
    <w:rsid w:val="00131096"/>
    <w:rsid w:val="00134C87"/>
    <w:rsid w:val="0013501F"/>
    <w:rsid w:val="00155E09"/>
    <w:rsid w:val="0015764D"/>
    <w:rsid w:val="00160D28"/>
    <w:rsid w:val="00164141"/>
    <w:rsid w:val="001707FD"/>
    <w:rsid w:val="001709A3"/>
    <w:rsid w:val="00186148"/>
    <w:rsid w:val="00187738"/>
    <w:rsid w:val="0019246A"/>
    <w:rsid w:val="001B3D90"/>
    <w:rsid w:val="001B45B7"/>
    <w:rsid w:val="001B780D"/>
    <w:rsid w:val="001C13B1"/>
    <w:rsid w:val="001C309B"/>
    <w:rsid w:val="001D5FE7"/>
    <w:rsid w:val="001E5DBD"/>
    <w:rsid w:val="0020607A"/>
    <w:rsid w:val="00244D43"/>
    <w:rsid w:val="002551F7"/>
    <w:rsid w:val="002553BA"/>
    <w:rsid w:val="002611D0"/>
    <w:rsid w:val="00274BB3"/>
    <w:rsid w:val="00291232"/>
    <w:rsid w:val="002A15EA"/>
    <w:rsid w:val="002B1AE7"/>
    <w:rsid w:val="002B2ED3"/>
    <w:rsid w:val="002B6BF5"/>
    <w:rsid w:val="002D3C37"/>
    <w:rsid w:val="002F40A0"/>
    <w:rsid w:val="002F5035"/>
    <w:rsid w:val="002F7E07"/>
    <w:rsid w:val="003057B5"/>
    <w:rsid w:val="00305B56"/>
    <w:rsid w:val="003240FE"/>
    <w:rsid w:val="0032662D"/>
    <w:rsid w:val="00345026"/>
    <w:rsid w:val="003479EE"/>
    <w:rsid w:val="0035069D"/>
    <w:rsid w:val="0035314A"/>
    <w:rsid w:val="00365AC8"/>
    <w:rsid w:val="00367663"/>
    <w:rsid w:val="00372954"/>
    <w:rsid w:val="0037657D"/>
    <w:rsid w:val="00380EFE"/>
    <w:rsid w:val="00384E4B"/>
    <w:rsid w:val="00390C6A"/>
    <w:rsid w:val="00391DF6"/>
    <w:rsid w:val="00397291"/>
    <w:rsid w:val="003A47BE"/>
    <w:rsid w:val="003B38A3"/>
    <w:rsid w:val="003D2E3D"/>
    <w:rsid w:val="003D74BF"/>
    <w:rsid w:val="003D74D8"/>
    <w:rsid w:val="003D7AAA"/>
    <w:rsid w:val="003E2E11"/>
    <w:rsid w:val="003E4610"/>
    <w:rsid w:val="003E6725"/>
    <w:rsid w:val="003F3AA6"/>
    <w:rsid w:val="004041A7"/>
    <w:rsid w:val="004051DC"/>
    <w:rsid w:val="00416139"/>
    <w:rsid w:val="0041748E"/>
    <w:rsid w:val="004243A3"/>
    <w:rsid w:val="004257C1"/>
    <w:rsid w:val="004321E3"/>
    <w:rsid w:val="00433DB5"/>
    <w:rsid w:val="00444D1F"/>
    <w:rsid w:val="00452C3D"/>
    <w:rsid w:val="00457CC3"/>
    <w:rsid w:val="00461708"/>
    <w:rsid w:val="00465A9E"/>
    <w:rsid w:val="00467689"/>
    <w:rsid w:val="00475CEC"/>
    <w:rsid w:val="004832DD"/>
    <w:rsid w:val="004839EC"/>
    <w:rsid w:val="00484176"/>
    <w:rsid w:val="00484B4A"/>
    <w:rsid w:val="00491836"/>
    <w:rsid w:val="004967A6"/>
    <w:rsid w:val="0049768D"/>
    <w:rsid w:val="004A0AD1"/>
    <w:rsid w:val="004A2943"/>
    <w:rsid w:val="004A303D"/>
    <w:rsid w:val="004A7D55"/>
    <w:rsid w:val="004B6A21"/>
    <w:rsid w:val="004D2D4E"/>
    <w:rsid w:val="004D4605"/>
    <w:rsid w:val="004E1A3F"/>
    <w:rsid w:val="004E44D2"/>
    <w:rsid w:val="004E789A"/>
    <w:rsid w:val="004F19C9"/>
    <w:rsid w:val="005049A8"/>
    <w:rsid w:val="00516C89"/>
    <w:rsid w:val="005248FB"/>
    <w:rsid w:val="00527D9A"/>
    <w:rsid w:val="00530393"/>
    <w:rsid w:val="00531602"/>
    <w:rsid w:val="00537B21"/>
    <w:rsid w:val="00540B20"/>
    <w:rsid w:val="005512B7"/>
    <w:rsid w:val="005561C0"/>
    <w:rsid w:val="00557942"/>
    <w:rsid w:val="00557ED4"/>
    <w:rsid w:val="00563A14"/>
    <w:rsid w:val="005678F2"/>
    <w:rsid w:val="00567A1A"/>
    <w:rsid w:val="00570F94"/>
    <w:rsid w:val="00571DC5"/>
    <w:rsid w:val="00587BB0"/>
    <w:rsid w:val="005A34E9"/>
    <w:rsid w:val="005A77D5"/>
    <w:rsid w:val="005A797E"/>
    <w:rsid w:val="005B7BBE"/>
    <w:rsid w:val="005C6A37"/>
    <w:rsid w:val="005D0BC3"/>
    <w:rsid w:val="005D4987"/>
    <w:rsid w:val="005D6A9E"/>
    <w:rsid w:val="0060528D"/>
    <w:rsid w:val="00607E20"/>
    <w:rsid w:val="00610DD7"/>
    <w:rsid w:val="00616265"/>
    <w:rsid w:val="006203D2"/>
    <w:rsid w:val="00623F37"/>
    <w:rsid w:val="00631A0A"/>
    <w:rsid w:val="006358C1"/>
    <w:rsid w:val="006531FE"/>
    <w:rsid w:val="00655724"/>
    <w:rsid w:val="00657E7B"/>
    <w:rsid w:val="006626EF"/>
    <w:rsid w:val="00684498"/>
    <w:rsid w:val="006845AC"/>
    <w:rsid w:val="00691239"/>
    <w:rsid w:val="00694CBA"/>
    <w:rsid w:val="006A094D"/>
    <w:rsid w:val="006B41E9"/>
    <w:rsid w:val="006C1AD4"/>
    <w:rsid w:val="006D0D0D"/>
    <w:rsid w:val="006D28FA"/>
    <w:rsid w:val="006D3068"/>
    <w:rsid w:val="006E780F"/>
    <w:rsid w:val="006F4383"/>
    <w:rsid w:val="006F6F41"/>
    <w:rsid w:val="00704195"/>
    <w:rsid w:val="00710890"/>
    <w:rsid w:val="0071209B"/>
    <w:rsid w:val="00721AB0"/>
    <w:rsid w:val="00723091"/>
    <w:rsid w:val="00723126"/>
    <w:rsid w:val="00723352"/>
    <w:rsid w:val="00737938"/>
    <w:rsid w:val="00740165"/>
    <w:rsid w:val="007463C8"/>
    <w:rsid w:val="00762E78"/>
    <w:rsid w:val="007702D1"/>
    <w:rsid w:val="00771F3A"/>
    <w:rsid w:val="00772E33"/>
    <w:rsid w:val="007758DD"/>
    <w:rsid w:val="007827DE"/>
    <w:rsid w:val="0078712F"/>
    <w:rsid w:val="00790E07"/>
    <w:rsid w:val="007968F7"/>
    <w:rsid w:val="00797FB1"/>
    <w:rsid w:val="007A08E5"/>
    <w:rsid w:val="007A66A6"/>
    <w:rsid w:val="007A7C27"/>
    <w:rsid w:val="007B1531"/>
    <w:rsid w:val="007C0730"/>
    <w:rsid w:val="007C5C82"/>
    <w:rsid w:val="007E5924"/>
    <w:rsid w:val="007E6905"/>
    <w:rsid w:val="007F0B92"/>
    <w:rsid w:val="008066C8"/>
    <w:rsid w:val="0080685C"/>
    <w:rsid w:val="00813B28"/>
    <w:rsid w:val="00813FEF"/>
    <w:rsid w:val="008277AB"/>
    <w:rsid w:val="008302AD"/>
    <w:rsid w:val="00840802"/>
    <w:rsid w:val="00843CEE"/>
    <w:rsid w:val="00850BCC"/>
    <w:rsid w:val="008524FB"/>
    <w:rsid w:val="00853E30"/>
    <w:rsid w:val="008608F2"/>
    <w:rsid w:val="008715A9"/>
    <w:rsid w:val="008A11DA"/>
    <w:rsid w:val="008A5F67"/>
    <w:rsid w:val="008B3A04"/>
    <w:rsid w:val="008C1CA6"/>
    <w:rsid w:val="008C3F6A"/>
    <w:rsid w:val="008D56AE"/>
    <w:rsid w:val="008D748F"/>
    <w:rsid w:val="008E0234"/>
    <w:rsid w:val="008F3228"/>
    <w:rsid w:val="00910963"/>
    <w:rsid w:val="009203F1"/>
    <w:rsid w:val="00920B2A"/>
    <w:rsid w:val="009236E8"/>
    <w:rsid w:val="00946F1F"/>
    <w:rsid w:val="00947EF8"/>
    <w:rsid w:val="00953190"/>
    <w:rsid w:val="009554FE"/>
    <w:rsid w:val="009700E2"/>
    <w:rsid w:val="009912D2"/>
    <w:rsid w:val="00994134"/>
    <w:rsid w:val="009A262F"/>
    <w:rsid w:val="009B48A0"/>
    <w:rsid w:val="009C5197"/>
    <w:rsid w:val="009D1F86"/>
    <w:rsid w:val="009D21B9"/>
    <w:rsid w:val="009D2C3E"/>
    <w:rsid w:val="009E1D02"/>
    <w:rsid w:val="009F1B29"/>
    <w:rsid w:val="009F3560"/>
    <w:rsid w:val="00A052FB"/>
    <w:rsid w:val="00A06362"/>
    <w:rsid w:val="00A14D54"/>
    <w:rsid w:val="00A23B05"/>
    <w:rsid w:val="00A24EEA"/>
    <w:rsid w:val="00A26ED9"/>
    <w:rsid w:val="00A33A01"/>
    <w:rsid w:val="00A42774"/>
    <w:rsid w:val="00A42EC6"/>
    <w:rsid w:val="00A52813"/>
    <w:rsid w:val="00A646A1"/>
    <w:rsid w:val="00A666EE"/>
    <w:rsid w:val="00A72B3F"/>
    <w:rsid w:val="00A73E25"/>
    <w:rsid w:val="00A85B3F"/>
    <w:rsid w:val="00A86474"/>
    <w:rsid w:val="00A913FC"/>
    <w:rsid w:val="00A91879"/>
    <w:rsid w:val="00A9358F"/>
    <w:rsid w:val="00A93A4C"/>
    <w:rsid w:val="00A95E46"/>
    <w:rsid w:val="00A961DE"/>
    <w:rsid w:val="00AA191E"/>
    <w:rsid w:val="00AB388B"/>
    <w:rsid w:val="00AB3E9B"/>
    <w:rsid w:val="00AB6458"/>
    <w:rsid w:val="00AC079D"/>
    <w:rsid w:val="00AC64E5"/>
    <w:rsid w:val="00AC7A3E"/>
    <w:rsid w:val="00AE7AB1"/>
    <w:rsid w:val="00AF30FB"/>
    <w:rsid w:val="00B001B5"/>
    <w:rsid w:val="00B1000C"/>
    <w:rsid w:val="00B161B6"/>
    <w:rsid w:val="00B24E61"/>
    <w:rsid w:val="00B278B3"/>
    <w:rsid w:val="00B321E1"/>
    <w:rsid w:val="00B44A58"/>
    <w:rsid w:val="00B5583B"/>
    <w:rsid w:val="00B572CA"/>
    <w:rsid w:val="00B64025"/>
    <w:rsid w:val="00B72D1C"/>
    <w:rsid w:val="00B77D36"/>
    <w:rsid w:val="00B85665"/>
    <w:rsid w:val="00B904AE"/>
    <w:rsid w:val="00B95BE0"/>
    <w:rsid w:val="00BB7B8A"/>
    <w:rsid w:val="00BC44D1"/>
    <w:rsid w:val="00BC4E65"/>
    <w:rsid w:val="00BD253F"/>
    <w:rsid w:val="00BD3DB4"/>
    <w:rsid w:val="00BD5078"/>
    <w:rsid w:val="00C01174"/>
    <w:rsid w:val="00C1650B"/>
    <w:rsid w:val="00C1786E"/>
    <w:rsid w:val="00C30F98"/>
    <w:rsid w:val="00C31FB8"/>
    <w:rsid w:val="00C35AE5"/>
    <w:rsid w:val="00C4054F"/>
    <w:rsid w:val="00C40C77"/>
    <w:rsid w:val="00C5516F"/>
    <w:rsid w:val="00C57310"/>
    <w:rsid w:val="00C57DAD"/>
    <w:rsid w:val="00C7090C"/>
    <w:rsid w:val="00C77CBE"/>
    <w:rsid w:val="00C869C4"/>
    <w:rsid w:val="00C86DF8"/>
    <w:rsid w:val="00C928B0"/>
    <w:rsid w:val="00C949F3"/>
    <w:rsid w:val="00C968DE"/>
    <w:rsid w:val="00C9705E"/>
    <w:rsid w:val="00CB5DD0"/>
    <w:rsid w:val="00CC66E2"/>
    <w:rsid w:val="00CC7B54"/>
    <w:rsid w:val="00CD7F94"/>
    <w:rsid w:val="00CF0250"/>
    <w:rsid w:val="00CF0333"/>
    <w:rsid w:val="00CF30B9"/>
    <w:rsid w:val="00CF6183"/>
    <w:rsid w:val="00D15A26"/>
    <w:rsid w:val="00D166B2"/>
    <w:rsid w:val="00D20B6C"/>
    <w:rsid w:val="00D213B9"/>
    <w:rsid w:val="00D24E6B"/>
    <w:rsid w:val="00D31101"/>
    <w:rsid w:val="00D33C1D"/>
    <w:rsid w:val="00D349B3"/>
    <w:rsid w:val="00D40AFC"/>
    <w:rsid w:val="00D4132E"/>
    <w:rsid w:val="00D46B90"/>
    <w:rsid w:val="00D51348"/>
    <w:rsid w:val="00D52707"/>
    <w:rsid w:val="00D5637B"/>
    <w:rsid w:val="00D6004C"/>
    <w:rsid w:val="00D719B3"/>
    <w:rsid w:val="00D748C2"/>
    <w:rsid w:val="00D95416"/>
    <w:rsid w:val="00DB44B7"/>
    <w:rsid w:val="00DB5761"/>
    <w:rsid w:val="00DC5008"/>
    <w:rsid w:val="00DC6541"/>
    <w:rsid w:val="00DD38BB"/>
    <w:rsid w:val="00DF5403"/>
    <w:rsid w:val="00DF5B19"/>
    <w:rsid w:val="00DF6EA9"/>
    <w:rsid w:val="00DF737C"/>
    <w:rsid w:val="00E12C41"/>
    <w:rsid w:val="00E16A3C"/>
    <w:rsid w:val="00E23EFB"/>
    <w:rsid w:val="00E426D8"/>
    <w:rsid w:val="00E43FBB"/>
    <w:rsid w:val="00E51A8C"/>
    <w:rsid w:val="00E66057"/>
    <w:rsid w:val="00E66A2F"/>
    <w:rsid w:val="00E72719"/>
    <w:rsid w:val="00E82779"/>
    <w:rsid w:val="00E943D4"/>
    <w:rsid w:val="00EA115D"/>
    <w:rsid w:val="00EA3A2B"/>
    <w:rsid w:val="00EA5FA2"/>
    <w:rsid w:val="00EA6FAB"/>
    <w:rsid w:val="00EB32B0"/>
    <w:rsid w:val="00EC3AC4"/>
    <w:rsid w:val="00EC6C92"/>
    <w:rsid w:val="00EF437D"/>
    <w:rsid w:val="00EF63C4"/>
    <w:rsid w:val="00F03669"/>
    <w:rsid w:val="00F105AF"/>
    <w:rsid w:val="00F108CF"/>
    <w:rsid w:val="00F10A50"/>
    <w:rsid w:val="00F225CC"/>
    <w:rsid w:val="00F22B69"/>
    <w:rsid w:val="00F27B18"/>
    <w:rsid w:val="00F436E0"/>
    <w:rsid w:val="00F43DC1"/>
    <w:rsid w:val="00F44D53"/>
    <w:rsid w:val="00F45457"/>
    <w:rsid w:val="00F57979"/>
    <w:rsid w:val="00F579E3"/>
    <w:rsid w:val="00F80E4D"/>
    <w:rsid w:val="00F8144A"/>
    <w:rsid w:val="00F87720"/>
    <w:rsid w:val="00FA09CF"/>
    <w:rsid w:val="00FA2CE5"/>
    <w:rsid w:val="00FC1A35"/>
    <w:rsid w:val="00FE264B"/>
    <w:rsid w:val="00FE7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7B4CFD56"/>
  <w15:docId w15:val="{C8BB2F55-EA7C-49A8-B60E-B7B8E3F05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07E20"/>
    <w:pPr>
      <w:spacing w:before="240" w:line="264" w:lineRule="auto"/>
    </w:pPr>
    <w:rPr>
      <w:sz w:val="22"/>
    </w:rPr>
  </w:style>
  <w:style w:type="paragraph" w:styleId="Heading1">
    <w:name w:val="heading 1"/>
    <w:basedOn w:val="StandardGliederung"/>
    <w:next w:val="Normal"/>
    <w:qFormat/>
    <w:rsid w:val="0078712F"/>
    <w:pPr>
      <w:keepLines w:val="0"/>
      <w:numPr>
        <w:numId w:val="1"/>
      </w:numPr>
      <w:spacing w:before="600"/>
      <w:ind w:hanging="851"/>
      <w:outlineLvl w:val="0"/>
    </w:pPr>
    <w:rPr>
      <w:sz w:val="30"/>
    </w:rPr>
  </w:style>
  <w:style w:type="paragraph" w:styleId="Heading2">
    <w:name w:val="heading 2"/>
    <w:basedOn w:val="StandardGliederung"/>
    <w:next w:val="Normal"/>
    <w:qFormat/>
    <w:rsid w:val="00563A14"/>
    <w:pPr>
      <w:keepNext w:val="0"/>
      <w:keepLines w:val="0"/>
      <w:numPr>
        <w:ilvl w:val="1"/>
        <w:numId w:val="1"/>
      </w:numPr>
      <w:outlineLvl w:val="1"/>
    </w:pPr>
    <w:rPr>
      <w:sz w:val="30"/>
    </w:rPr>
  </w:style>
  <w:style w:type="paragraph" w:styleId="Heading3">
    <w:name w:val="heading 3"/>
    <w:basedOn w:val="StandardGliederung"/>
    <w:next w:val="Normal"/>
    <w:qFormat/>
    <w:rsid w:val="00D51348"/>
    <w:pPr>
      <w:keepNext w:val="0"/>
      <w:keepLines w:val="0"/>
      <w:numPr>
        <w:ilvl w:val="2"/>
        <w:numId w:val="1"/>
      </w:numPr>
      <w:outlineLvl w:val="2"/>
    </w:pPr>
  </w:style>
  <w:style w:type="paragraph" w:styleId="Heading4">
    <w:name w:val="heading 4"/>
    <w:basedOn w:val="StandardGliederung"/>
    <w:next w:val="Normal"/>
    <w:qFormat/>
    <w:rsid w:val="00D51348"/>
    <w:pPr>
      <w:keepNext w:val="0"/>
      <w:keepLines w:val="0"/>
      <w:numPr>
        <w:ilvl w:val="3"/>
        <w:numId w:val="1"/>
      </w:numPr>
      <w:outlineLvl w:val="3"/>
    </w:pPr>
  </w:style>
  <w:style w:type="paragraph" w:styleId="Heading5">
    <w:name w:val="heading 5"/>
    <w:basedOn w:val="StandardGliederung"/>
    <w:next w:val="Normal"/>
    <w:qFormat/>
    <w:rsid w:val="00D51348"/>
    <w:pPr>
      <w:keepNext w:val="0"/>
      <w:keepLines w:val="0"/>
      <w:numPr>
        <w:ilvl w:val="4"/>
        <w:numId w:val="1"/>
      </w:numPr>
      <w:outlineLvl w:val="4"/>
    </w:pPr>
  </w:style>
  <w:style w:type="paragraph" w:styleId="Heading6">
    <w:name w:val="heading 6"/>
    <w:basedOn w:val="StandardGliederung"/>
    <w:next w:val="Normal"/>
    <w:qFormat/>
    <w:rsid w:val="00D51348"/>
    <w:pPr>
      <w:keepNext w:val="0"/>
      <w:keepLines w:val="0"/>
      <w:numPr>
        <w:ilvl w:val="5"/>
        <w:numId w:val="1"/>
      </w:numPr>
      <w:outlineLvl w:val="5"/>
    </w:pPr>
  </w:style>
  <w:style w:type="paragraph" w:styleId="Heading7">
    <w:name w:val="heading 7"/>
    <w:basedOn w:val="StandardGliederung"/>
    <w:next w:val="Normal"/>
    <w:qFormat/>
    <w:rsid w:val="00D51348"/>
    <w:pPr>
      <w:keepNext w:val="0"/>
      <w:keepLines w:val="0"/>
      <w:numPr>
        <w:ilvl w:val="6"/>
        <w:numId w:val="1"/>
      </w:numPr>
      <w:outlineLvl w:val="6"/>
    </w:pPr>
  </w:style>
  <w:style w:type="paragraph" w:styleId="Heading8">
    <w:name w:val="heading 8"/>
    <w:basedOn w:val="StandardGliederung"/>
    <w:next w:val="Normal"/>
    <w:qFormat/>
    <w:rsid w:val="00D51348"/>
    <w:pPr>
      <w:keepNext w:val="0"/>
      <w:keepLines w:val="0"/>
      <w:numPr>
        <w:ilvl w:val="7"/>
        <w:numId w:val="1"/>
      </w:numPr>
      <w:outlineLvl w:val="7"/>
    </w:pPr>
  </w:style>
  <w:style w:type="paragraph" w:styleId="Heading9">
    <w:name w:val="heading 9"/>
    <w:basedOn w:val="StandardGliederung"/>
    <w:next w:val="Normal"/>
    <w:qFormat/>
    <w:rsid w:val="00D51348"/>
    <w:pPr>
      <w:keepNext w:val="0"/>
      <w:keepLines w:val="0"/>
      <w:numPr>
        <w:ilvl w:val="8"/>
        <w:numId w:val="1"/>
      </w:num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D51348"/>
    <w:pPr>
      <w:spacing w:before="0"/>
      <w:ind w:right="3119"/>
    </w:pPr>
    <w:rPr>
      <w:rFonts w:ascii="Arial" w:hAnsi="Arial"/>
      <w:sz w:val="18"/>
    </w:rPr>
  </w:style>
  <w:style w:type="paragraph" w:styleId="Footer">
    <w:name w:val="footer"/>
    <w:basedOn w:val="Normal"/>
    <w:rsid w:val="00D51348"/>
    <w:pPr>
      <w:pBdr>
        <w:top w:val="single" w:sz="6" w:space="1" w:color="auto"/>
      </w:pBdr>
      <w:tabs>
        <w:tab w:val="right" w:pos="8789"/>
      </w:tabs>
      <w:spacing w:before="0"/>
    </w:pPr>
    <w:rPr>
      <w:rFonts w:ascii="Arial" w:hAnsi="Arial"/>
      <w:sz w:val="18"/>
    </w:rPr>
  </w:style>
  <w:style w:type="paragraph" w:customStyle="1" w:styleId="Bild">
    <w:name w:val="Bild"/>
    <w:basedOn w:val="Normal"/>
    <w:next w:val="Normal"/>
    <w:rsid w:val="00D51348"/>
    <w:pPr>
      <w:spacing w:before="120" w:after="120"/>
      <w:jc w:val="center"/>
    </w:pPr>
  </w:style>
  <w:style w:type="paragraph" w:customStyle="1" w:styleId="NotizVerteiler">
    <w:name w:val="Notiz Verteiler"/>
    <w:rsid w:val="004E789A"/>
    <w:rPr>
      <w:sz w:val="22"/>
    </w:rPr>
  </w:style>
  <w:style w:type="paragraph" w:customStyle="1" w:styleId="NotizBetreff">
    <w:name w:val="Notiz Betreff"/>
    <w:next w:val="Normal"/>
    <w:rsid w:val="004E789A"/>
    <w:pPr>
      <w:spacing w:before="720" w:after="240"/>
    </w:pPr>
    <w:rPr>
      <w:rFonts w:ascii="Arial" w:hAnsi="Arial"/>
      <w:sz w:val="28"/>
    </w:rPr>
  </w:style>
  <w:style w:type="paragraph" w:customStyle="1" w:styleId="NotizKopfzeileErste">
    <w:name w:val="Notiz Kopfzeile Erste"/>
    <w:basedOn w:val="Header"/>
    <w:rsid w:val="001709A3"/>
    <w:pPr>
      <w:ind w:right="0"/>
    </w:pPr>
    <w:rPr>
      <w:sz w:val="28"/>
    </w:rPr>
  </w:style>
  <w:style w:type="paragraph" w:customStyle="1" w:styleId="NotizKopfzeileZweite">
    <w:name w:val="Notiz Kopfzeile Zweite"/>
    <w:basedOn w:val="Header"/>
    <w:rsid w:val="00D51348"/>
    <w:pPr>
      <w:ind w:right="0"/>
    </w:pPr>
  </w:style>
  <w:style w:type="paragraph" w:customStyle="1" w:styleId="StandardTabelle">
    <w:name w:val="Standard Tabelle"/>
    <w:basedOn w:val="Normal"/>
    <w:rsid w:val="00D51348"/>
    <w:pPr>
      <w:keepLines/>
      <w:spacing w:before="120" w:after="120"/>
    </w:pPr>
  </w:style>
  <w:style w:type="paragraph" w:customStyle="1" w:styleId="NotizRandtitel">
    <w:name w:val="Notiz Randtitel"/>
    <w:rsid w:val="00010470"/>
    <w:pPr>
      <w:ind w:right="227"/>
    </w:pPr>
    <w:rPr>
      <w:rFonts w:ascii="Arial" w:hAnsi="Arial"/>
      <w:spacing w:val="-4"/>
      <w:sz w:val="16"/>
    </w:rPr>
  </w:style>
  <w:style w:type="paragraph" w:customStyle="1" w:styleId="berschriftohneNummer">
    <w:name w:val="Überschrift ohne Nummer"/>
    <w:basedOn w:val="Normal"/>
    <w:next w:val="BodyText"/>
    <w:rsid w:val="00B001B5"/>
    <w:pPr>
      <w:keepNext/>
      <w:spacing w:before="480" w:after="120"/>
    </w:pPr>
    <w:rPr>
      <w:rFonts w:ascii="Arial" w:hAnsi="Arial"/>
      <w:b/>
    </w:rPr>
  </w:style>
  <w:style w:type="paragraph" w:customStyle="1" w:styleId="StandardGliederung">
    <w:name w:val="Standard Gliederung"/>
    <w:basedOn w:val="Normal"/>
    <w:next w:val="Normal"/>
    <w:rsid w:val="00D51348"/>
    <w:pPr>
      <w:keepNext/>
      <w:keepLines/>
      <w:spacing w:before="480"/>
      <w:ind w:left="851" w:hanging="851"/>
    </w:pPr>
    <w:rPr>
      <w:rFonts w:ascii="Arial" w:hAnsi="Arial"/>
    </w:rPr>
  </w:style>
  <w:style w:type="character" w:styleId="PageNumber">
    <w:name w:val="page number"/>
    <w:basedOn w:val="DefaultParagraphFont"/>
    <w:rsid w:val="00416139"/>
    <w:rPr>
      <w:rFonts w:ascii="Arial" w:hAnsi="Arial"/>
      <w:sz w:val="18"/>
    </w:rPr>
  </w:style>
  <w:style w:type="paragraph" w:customStyle="1" w:styleId="NotizFuzeile">
    <w:name w:val="Notiz Fußzeile"/>
    <w:basedOn w:val="Footer"/>
    <w:rsid w:val="004E789A"/>
    <w:pPr>
      <w:pBdr>
        <w:top w:val="single" w:sz="6" w:space="1" w:color="808080"/>
      </w:pBdr>
      <w:tabs>
        <w:tab w:val="clear" w:pos="8789"/>
        <w:tab w:val="right" w:pos="9063"/>
      </w:tabs>
    </w:pPr>
    <w:rPr>
      <w:noProof/>
    </w:rPr>
  </w:style>
  <w:style w:type="paragraph" w:customStyle="1" w:styleId="NotizAbstand">
    <w:name w:val="Notiz Abstand"/>
    <w:rsid w:val="004E789A"/>
    <w:rPr>
      <w:sz w:val="12"/>
    </w:rPr>
  </w:style>
  <w:style w:type="table" w:styleId="TableGrid">
    <w:name w:val="Table Grid"/>
    <w:basedOn w:val="TableNormal"/>
    <w:rsid w:val="002B6BF5"/>
    <w:pPr>
      <w:spacing w:before="240" w:line="264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atvorlageNotizRandtitelRechts">
    <w:name w:val="Formatvorlage Notiz Randtitel + Rechts"/>
    <w:basedOn w:val="NotizRandtitel"/>
    <w:rsid w:val="00010470"/>
  </w:style>
  <w:style w:type="character" w:customStyle="1" w:styleId="Code">
    <w:name w:val="Code"/>
    <w:basedOn w:val="HTMLCode"/>
    <w:rsid w:val="00022AB8"/>
    <w:rPr>
      <w:rFonts w:ascii="Courier New" w:hAnsi="Courier New" w:cs="Courier New"/>
      <w:sz w:val="20"/>
      <w:szCs w:val="20"/>
    </w:rPr>
  </w:style>
  <w:style w:type="character" w:styleId="Hyperlink">
    <w:name w:val="Hyperlink"/>
    <w:basedOn w:val="DefaultParagraphFont"/>
    <w:rsid w:val="008608F2"/>
    <w:rPr>
      <w:color w:val="0000FF"/>
      <w:u w:val="single"/>
    </w:rPr>
  </w:style>
  <w:style w:type="character" w:styleId="HTMLCode">
    <w:name w:val="HTML Code"/>
    <w:basedOn w:val="DefaultParagraphFont"/>
    <w:rsid w:val="00022AB8"/>
    <w:rPr>
      <w:rFonts w:ascii="Courier New" w:hAnsi="Courier New" w:cs="Courier New"/>
      <w:sz w:val="20"/>
      <w:szCs w:val="20"/>
    </w:rPr>
  </w:style>
  <w:style w:type="paragraph" w:styleId="BodyText">
    <w:name w:val="Body Text"/>
    <w:basedOn w:val="Normal"/>
    <w:rsid w:val="00B77D36"/>
    <w:pPr>
      <w:spacing w:before="120" w:after="120"/>
    </w:pPr>
  </w:style>
  <w:style w:type="paragraph" w:styleId="BodyText2">
    <w:name w:val="Body Text 2"/>
    <w:basedOn w:val="Normal"/>
    <w:rsid w:val="00530393"/>
    <w:pPr>
      <w:spacing w:after="120" w:line="480" w:lineRule="auto"/>
    </w:pPr>
  </w:style>
  <w:style w:type="character" w:styleId="FollowedHyperlink">
    <w:name w:val="FollowedHyperlink"/>
    <w:basedOn w:val="DefaultParagraphFont"/>
    <w:rsid w:val="00C4054F"/>
    <w:rPr>
      <w:color w:val="800080"/>
      <w:u w:val="single"/>
    </w:rPr>
  </w:style>
  <w:style w:type="paragraph" w:styleId="BalloonText">
    <w:name w:val="Balloon Text"/>
    <w:basedOn w:val="Normal"/>
    <w:link w:val="BalloonTextChar"/>
    <w:rsid w:val="007702D1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702D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702D1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1D5FE7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56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</w:pPr>
    <w:rPr>
      <w:rFonts w:ascii="Courier New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5665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236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8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05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6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90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43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57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98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30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1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6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8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Profiles\All%20Users\Vorlagen\sd&amp;m\Notiz.dot" TargetMode="Externa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Notiz.dot</Template>
  <TotalTime>0</TotalTime>
  <Pages>1</Pages>
  <Words>15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FH Darmstadt</Company>
  <LinksUpToDate>false</LinksUpToDate>
  <CharactersWithSpaces>150</CharactersWithSpaces>
  <SharedDoc>false</SharedDoc>
  <HLinks>
    <vt:vector size="30" baseType="variant">
      <vt:variant>
        <vt:i4>6619198</vt:i4>
      </vt:variant>
      <vt:variant>
        <vt:i4>12</vt:i4>
      </vt:variant>
      <vt:variant>
        <vt:i4>0</vt:i4>
      </vt:variant>
      <vt:variant>
        <vt:i4>5</vt:i4>
      </vt:variant>
      <vt:variant>
        <vt:lpwstr>http://www.gigamonkeys.com/book/lather-rinse-repeat-a-tour-of-the-repl.html</vt:lpwstr>
      </vt:variant>
      <vt:variant>
        <vt:lpwstr/>
      </vt:variant>
      <vt:variant>
        <vt:i4>2687015</vt:i4>
      </vt:variant>
      <vt:variant>
        <vt:i4>9</vt:i4>
      </vt:variant>
      <vt:variant>
        <vt:i4>0</vt:i4>
      </vt:variant>
      <vt:variant>
        <vt:i4>5</vt:i4>
      </vt:variant>
      <vt:variant>
        <vt:lpwstr>http://www.gigamonkeys.com/book/introduction-why-lisp.html</vt:lpwstr>
      </vt:variant>
      <vt:variant>
        <vt:lpwstr/>
      </vt:variant>
      <vt:variant>
        <vt:i4>3801191</vt:i4>
      </vt:variant>
      <vt:variant>
        <vt:i4>6</vt:i4>
      </vt:variant>
      <vt:variant>
        <vt:i4>0</vt:i4>
      </vt:variant>
      <vt:variant>
        <vt:i4>5</vt:i4>
      </vt:variant>
      <vt:variant>
        <vt:lpwstr>http://mathworld.wolfram.com/AckermannFunction.html</vt:lpwstr>
      </vt:variant>
      <vt:variant>
        <vt:lpwstr/>
      </vt:variant>
      <vt:variant>
        <vt:i4>5832723</vt:i4>
      </vt:variant>
      <vt:variant>
        <vt:i4>3</vt:i4>
      </vt:variant>
      <vt:variant>
        <vt:i4>0</vt:i4>
      </vt:variant>
      <vt:variant>
        <vt:i4>5</vt:i4>
      </vt:variant>
      <vt:variant>
        <vt:lpwstr>http://mathworld.wolfram.com/FibonacciNumber.html</vt:lpwstr>
      </vt:variant>
      <vt:variant>
        <vt:lpwstr/>
      </vt:variant>
      <vt:variant>
        <vt:i4>3014778</vt:i4>
      </vt:variant>
      <vt:variant>
        <vt:i4>0</vt:i4>
      </vt:variant>
      <vt:variant>
        <vt:i4>0</vt:i4>
      </vt:variant>
      <vt:variant>
        <vt:i4>5</vt:i4>
      </vt:variant>
      <vt:variant>
        <vt:lpwstr>https://subversion.h-da.de/svn/fbi/lop/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Grundlagen der Programmierung 1 (Java)</dc:subject>
  <dc:creator>Bernhard Humm</dc:creator>
  <cp:lastModifiedBy>admin</cp:lastModifiedBy>
  <cp:revision>5</cp:revision>
  <cp:lastPrinted>2018-04-09T11:13:00Z</cp:lastPrinted>
  <dcterms:created xsi:type="dcterms:W3CDTF">2020-11-10T14:02:00Z</dcterms:created>
  <dcterms:modified xsi:type="dcterms:W3CDTF">2024-11-03T16:45:00Z</dcterms:modified>
</cp:coreProperties>
</file>